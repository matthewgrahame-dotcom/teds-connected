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49E462" w14:textId="77777777" w:rsidR="00712163" w:rsidRPr="00A95E78" w:rsidRDefault="00BB323A" w:rsidP="00BB323A">
      <w:pPr>
        <w:rPr>
          <w:rFonts w:asciiTheme="minorHAnsi" w:hAnsiTheme="minorHAnsi" w:cstheme="minorHAnsi"/>
          <w:lang w:val="en-AU"/>
        </w:rPr>
      </w:pPr>
      <w:r w:rsidRPr="00A95E78">
        <w:rPr>
          <w:rFonts w:asciiTheme="minorHAnsi" w:hAnsiTheme="minorHAnsi" w:cstheme="minorHAnsi"/>
          <w:lang w:val="en-AU"/>
        </w:rPr>
        <w:t xml:space="preserve">   </w:t>
      </w:r>
      <w:r w:rsidRPr="00A95E78">
        <w:rPr>
          <w:rFonts w:asciiTheme="minorHAnsi" w:hAnsiTheme="minorHAnsi" w:cstheme="minorHAnsi"/>
          <w:lang w:val="en-AU"/>
        </w:rPr>
        <w:tab/>
      </w:r>
      <w:r w:rsidRPr="00A95E78">
        <w:rPr>
          <w:rFonts w:asciiTheme="minorHAnsi" w:hAnsiTheme="minorHAnsi" w:cstheme="minorHAnsi"/>
          <w:lang w:val="en-AU"/>
        </w:rPr>
        <w:tab/>
      </w:r>
    </w:p>
    <w:p w14:paraId="0B7B303E" w14:textId="31AEF04C" w:rsidR="00BB323A" w:rsidRPr="00A95E78" w:rsidRDefault="00BB323A" w:rsidP="00712163">
      <w:pPr>
        <w:jc w:val="center"/>
        <w:rPr>
          <w:rFonts w:asciiTheme="minorHAnsi" w:hAnsiTheme="minorHAnsi" w:cstheme="minorHAnsi"/>
          <w:b/>
          <w:sz w:val="46"/>
          <w:lang w:val="en-AU"/>
        </w:rPr>
      </w:pPr>
      <w:r w:rsidRPr="00A95E78">
        <w:rPr>
          <w:rFonts w:asciiTheme="minorHAnsi" w:hAnsiTheme="minorHAnsi" w:cstheme="minorHAnsi"/>
          <w:b/>
          <w:sz w:val="46"/>
          <w:lang w:val="en-AU"/>
        </w:rPr>
        <w:t>SERVICE AND REPAIR REPORT</w:t>
      </w:r>
    </w:p>
    <w:p w14:paraId="1F456E80" w14:textId="77777777" w:rsidR="00712163" w:rsidRPr="00A95E78" w:rsidRDefault="00712163" w:rsidP="00BB323A">
      <w:pPr>
        <w:rPr>
          <w:rFonts w:asciiTheme="minorHAnsi" w:hAnsiTheme="minorHAnsi" w:cstheme="minorHAnsi"/>
          <w:b/>
          <w:sz w:val="46"/>
          <w:lang w:val="en-A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4287"/>
        <w:gridCol w:w="3400"/>
      </w:tblGrid>
      <w:tr w:rsidR="00A95E78" w:rsidRPr="00A95E78" w14:paraId="64697025" w14:textId="77777777" w:rsidTr="00C36F84">
        <w:trPr>
          <w:trHeight w:val="311"/>
        </w:trPr>
        <w:tc>
          <w:tcPr>
            <w:tcW w:w="6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CD41D" w14:textId="4AA45AC9" w:rsidR="00A95E78" w:rsidRPr="00A95E78" w:rsidRDefault="00A95E78">
            <w:pPr>
              <w:tabs>
                <w:tab w:val="left" w:pos="1665"/>
              </w:tabs>
              <w:spacing w:line="254" w:lineRule="auto"/>
              <w:rPr>
                <w:rFonts w:asciiTheme="minorHAnsi" w:hAnsiTheme="minorHAnsi" w:cstheme="minorHAnsi"/>
                <w:bCs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  <w:t xml:space="preserve">To:  </w:t>
            </w:r>
            <w:r w:rsidR="00495022"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  <w:t>Ted’s Camera Store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24A4F" w14:textId="77777777" w:rsidR="00A95E78" w:rsidRPr="00A95E78" w:rsidRDefault="00A95E78">
            <w:pPr>
              <w:spacing w:line="254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  <w:t>Return Authority Reference</w:t>
            </w:r>
          </w:p>
        </w:tc>
      </w:tr>
      <w:tr w:rsidR="00A95E78" w:rsidRPr="00A95E78" w14:paraId="2F2AE094" w14:textId="77777777" w:rsidTr="00C36F84">
        <w:trPr>
          <w:trHeight w:val="257"/>
        </w:trPr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0252A" w14:textId="77777777" w:rsidR="00A95E78" w:rsidRPr="00A95E78" w:rsidRDefault="00A95E78">
            <w:pPr>
              <w:spacing w:line="254" w:lineRule="auto"/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  <w:t>Customer Address:</w:t>
            </w:r>
          </w:p>
        </w:tc>
        <w:tc>
          <w:tcPr>
            <w:tcW w:w="4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A169" w14:textId="048310C7" w:rsidR="00A95E78" w:rsidRPr="00A95E78" w:rsidRDefault="00A95E78">
            <w:pPr>
              <w:tabs>
                <w:tab w:val="left" w:pos="2625"/>
              </w:tabs>
              <w:spacing w:line="254" w:lineRule="auto"/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  <w:t>Contact</w:t>
            </w:r>
            <w:r w:rsidRPr="00A95E78">
              <w:rPr>
                <w:rFonts w:asciiTheme="minorHAnsi" w:hAnsiTheme="minorHAnsi" w:cstheme="minorHAnsi"/>
                <w:bCs/>
                <w:sz w:val="20"/>
                <w:szCs w:val="20"/>
                <w:lang w:val="en-AU"/>
              </w:rPr>
              <w:t xml:space="preserve">: </w:t>
            </w:r>
          </w:p>
        </w:tc>
        <w:tc>
          <w:tcPr>
            <w:tcW w:w="3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1B3A" w14:textId="77777777" w:rsidR="00A95E78" w:rsidRPr="00A95E78" w:rsidRDefault="00A95E78">
            <w:pPr>
              <w:spacing w:line="254" w:lineRule="auto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  <w:p w14:paraId="38585112" w14:textId="216AACCA" w:rsidR="00A95E78" w:rsidRPr="00A95E78" w:rsidRDefault="00A170FE">
            <w:pPr>
              <w:tabs>
                <w:tab w:val="center" w:pos="1590"/>
                <w:tab w:val="right" w:pos="3180"/>
              </w:tabs>
              <w:spacing w:line="254" w:lineRule="auto"/>
              <w:rPr>
                <w:rFonts w:asciiTheme="minorHAnsi" w:hAnsiTheme="minorHAnsi" w:cstheme="minorHAnsi"/>
                <w:sz w:val="40"/>
                <w:szCs w:val="40"/>
                <w:lang w:val="en-AU"/>
              </w:rPr>
            </w:pPr>
            <w:r>
              <w:rPr>
                <w:rFonts w:asciiTheme="minorHAnsi" w:hAnsiTheme="minorHAnsi" w:cstheme="minorHAnsi"/>
                <w:sz w:val="40"/>
                <w:szCs w:val="40"/>
                <w:lang w:val="en-AU"/>
              </w:rPr>
              <w:tab/>
            </w:r>
            <w:r w:rsidR="00A95E78" w:rsidRPr="00A95E78">
              <w:rPr>
                <w:rFonts w:asciiTheme="minorHAnsi" w:hAnsiTheme="minorHAnsi" w:cstheme="minorHAnsi"/>
                <w:sz w:val="40"/>
                <w:szCs w:val="40"/>
                <w:lang w:val="en-AU"/>
              </w:rPr>
              <w:tab/>
            </w:r>
          </w:p>
        </w:tc>
      </w:tr>
      <w:tr w:rsidR="00C36F84" w:rsidRPr="00A95E78" w14:paraId="4F6976D3" w14:textId="77777777" w:rsidTr="00C36F84">
        <w:tc>
          <w:tcPr>
            <w:tcW w:w="2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AF65AB8" w14:textId="3327449C" w:rsidR="00495022" w:rsidRPr="00A95E78" w:rsidRDefault="00495022" w:rsidP="00022CA5">
            <w:pPr>
              <w:spacing w:line="254" w:lineRule="auto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  <w:tc>
          <w:tcPr>
            <w:tcW w:w="4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30D39" w14:textId="77777777" w:rsidR="00C36F84" w:rsidRPr="00A95E78" w:rsidRDefault="00C36F84">
            <w:pPr>
              <w:spacing w:line="254" w:lineRule="auto"/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  <w:t>Position: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F2F61" w14:textId="77777777" w:rsidR="00C36F84" w:rsidRPr="00A95E78" w:rsidRDefault="00C36F84">
            <w:pPr>
              <w:rPr>
                <w:rFonts w:asciiTheme="minorHAnsi" w:hAnsiTheme="minorHAnsi" w:cstheme="minorHAnsi"/>
                <w:sz w:val="40"/>
                <w:szCs w:val="40"/>
                <w:lang w:val="en-AU"/>
              </w:rPr>
            </w:pPr>
          </w:p>
        </w:tc>
      </w:tr>
      <w:tr w:rsidR="00C36F84" w:rsidRPr="00A95E78" w14:paraId="52B82AB7" w14:textId="77777777" w:rsidTr="00C36F84">
        <w:tc>
          <w:tcPr>
            <w:tcW w:w="2664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C006DA6" w14:textId="13384A53" w:rsidR="00C36F84" w:rsidRPr="00A95E78" w:rsidRDefault="00C36F84" w:rsidP="00022CA5">
            <w:pPr>
              <w:spacing w:line="254" w:lineRule="auto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  <w:tc>
          <w:tcPr>
            <w:tcW w:w="4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297C" w14:textId="4054DA0D" w:rsidR="00C36F84" w:rsidRPr="00A95E78" w:rsidRDefault="00C36F84">
            <w:pPr>
              <w:spacing w:line="254" w:lineRule="auto"/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  <w:t xml:space="preserve">Phone: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34C05" w14:textId="77777777" w:rsidR="00C36F84" w:rsidRPr="00A95E78" w:rsidRDefault="00C36F84">
            <w:pPr>
              <w:rPr>
                <w:rFonts w:asciiTheme="minorHAnsi" w:hAnsiTheme="minorHAnsi" w:cstheme="minorHAnsi"/>
                <w:sz w:val="40"/>
                <w:szCs w:val="40"/>
                <w:lang w:val="en-AU"/>
              </w:rPr>
            </w:pPr>
          </w:p>
        </w:tc>
      </w:tr>
      <w:tr w:rsidR="00C36F84" w:rsidRPr="00A95E78" w14:paraId="4796C0DA" w14:textId="77777777" w:rsidTr="00C36F84">
        <w:tc>
          <w:tcPr>
            <w:tcW w:w="2664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E4B9295" w14:textId="28FFD904" w:rsidR="00C36F84" w:rsidRPr="00A95E78" w:rsidRDefault="00C36F84" w:rsidP="00022CA5">
            <w:pPr>
              <w:spacing w:line="254" w:lineRule="auto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  <w:tc>
          <w:tcPr>
            <w:tcW w:w="4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51BF" w14:textId="77777777" w:rsidR="00C36F84" w:rsidRPr="00A95E78" w:rsidRDefault="00C36F84">
            <w:pPr>
              <w:spacing w:line="254" w:lineRule="auto"/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3CA5B" w14:textId="77777777" w:rsidR="00C36F84" w:rsidRPr="00A95E78" w:rsidRDefault="00C36F84">
            <w:pPr>
              <w:rPr>
                <w:rFonts w:asciiTheme="minorHAnsi" w:hAnsiTheme="minorHAnsi" w:cstheme="minorHAnsi"/>
                <w:sz w:val="40"/>
                <w:szCs w:val="40"/>
                <w:lang w:val="en-AU"/>
              </w:rPr>
            </w:pPr>
          </w:p>
        </w:tc>
      </w:tr>
      <w:tr w:rsidR="00C36F84" w:rsidRPr="00A95E78" w14:paraId="43FD7794" w14:textId="77777777" w:rsidTr="00C36F84">
        <w:trPr>
          <w:trHeight w:val="368"/>
        </w:trPr>
        <w:tc>
          <w:tcPr>
            <w:tcW w:w="2664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D714315" w14:textId="0C8A6293" w:rsidR="00C36F84" w:rsidRPr="00A95E78" w:rsidRDefault="00C36F84" w:rsidP="00022CA5">
            <w:pPr>
              <w:spacing w:line="254" w:lineRule="auto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  <w:tc>
          <w:tcPr>
            <w:tcW w:w="4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77F4D" w14:textId="2E5D4424" w:rsidR="00C36F84" w:rsidRPr="00A95E78" w:rsidRDefault="00C36F84">
            <w:pPr>
              <w:spacing w:before="100" w:beforeAutospacing="1" w:after="100" w:afterAutospacing="1" w:line="254" w:lineRule="auto"/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  <w:t xml:space="preserve">E-mail: 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BA4C8" w14:textId="3F818DBF" w:rsidR="00C36F84" w:rsidRPr="00A95E78" w:rsidRDefault="00C36F84">
            <w:pPr>
              <w:tabs>
                <w:tab w:val="center" w:pos="1604"/>
              </w:tabs>
              <w:spacing w:line="254" w:lineRule="auto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sz w:val="20"/>
                <w:szCs w:val="20"/>
                <w:lang w:val="en-AU"/>
              </w:rPr>
              <w:t>Issue Date:</w:t>
            </w:r>
          </w:p>
        </w:tc>
      </w:tr>
      <w:tr w:rsidR="00C36F84" w:rsidRPr="00A95E78" w14:paraId="7863F587" w14:textId="77777777" w:rsidTr="00C36F84">
        <w:tc>
          <w:tcPr>
            <w:tcW w:w="2664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6DE14A65" w14:textId="3FB9457A" w:rsidR="00C36F84" w:rsidRPr="00A95E78" w:rsidRDefault="00C36F84">
            <w:pPr>
              <w:spacing w:line="254" w:lineRule="auto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  <w:tc>
          <w:tcPr>
            <w:tcW w:w="4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FF887" w14:textId="6546128A" w:rsidR="00C36F84" w:rsidRPr="00A95E78" w:rsidRDefault="00C36F84">
            <w:pPr>
              <w:spacing w:line="254" w:lineRule="auto"/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  <w:t>Mobile: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E4C59" w14:textId="5C6B8F64" w:rsidR="00C36F84" w:rsidRPr="00A95E78" w:rsidRDefault="00C36F84">
            <w:pPr>
              <w:spacing w:line="254" w:lineRule="auto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sz w:val="20"/>
                <w:szCs w:val="20"/>
                <w:lang w:val="en-AU"/>
              </w:rPr>
              <w:t>Issued by:</w:t>
            </w:r>
          </w:p>
        </w:tc>
      </w:tr>
      <w:tr w:rsidR="00C36F84" w:rsidRPr="00A95E78" w14:paraId="08D6D068" w14:textId="77777777" w:rsidTr="00C36F84">
        <w:tc>
          <w:tcPr>
            <w:tcW w:w="2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3E58" w14:textId="77777777" w:rsidR="00C36F84" w:rsidRPr="00A95E78" w:rsidRDefault="00C36F84">
            <w:pPr>
              <w:spacing w:line="254" w:lineRule="auto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  <w:tc>
          <w:tcPr>
            <w:tcW w:w="4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8B04" w14:textId="77777777" w:rsidR="00C36F84" w:rsidRPr="00A95E78" w:rsidRDefault="00C36F84">
            <w:pPr>
              <w:spacing w:line="254" w:lineRule="auto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CD227" w14:textId="77777777" w:rsidR="00C36F84" w:rsidRPr="00A95E78" w:rsidRDefault="00C36F84">
            <w:pPr>
              <w:spacing w:line="254" w:lineRule="auto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sz w:val="20"/>
                <w:szCs w:val="20"/>
                <w:lang w:val="en-AU"/>
              </w:rPr>
              <w:t>Received Date:</w:t>
            </w:r>
          </w:p>
        </w:tc>
      </w:tr>
    </w:tbl>
    <w:p w14:paraId="165195A0" w14:textId="77777777" w:rsidR="00BB323A" w:rsidRPr="00A95E78" w:rsidRDefault="00BB323A" w:rsidP="00BB323A">
      <w:pPr>
        <w:rPr>
          <w:rFonts w:asciiTheme="minorHAnsi" w:hAnsiTheme="minorHAnsi" w:cstheme="minorHAnsi"/>
          <w:sz w:val="20"/>
          <w:szCs w:val="20"/>
          <w:lang w:val="en-AU"/>
        </w:rPr>
      </w:pPr>
    </w:p>
    <w:p w14:paraId="52E5CFF3" w14:textId="77777777" w:rsidR="00BB323A" w:rsidRPr="00A95E78" w:rsidRDefault="00BB323A" w:rsidP="00BB323A">
      <w:pPr>
        <w:rPr>
          <w:rFonts w:asciiTheme="minorHAnsi" w:hAnsiTheme="minorHAnsi" w:cstheme="minorHAnsi"/>
          <w:sz w:val="20"/>
          <w:szCs w:val="20"/>
          <w:lang w:val="en-AU"/>
        </w:rPr>
      </w:pPr>
    </w:p>
    <w:p w14:paraId="5567794A" w14:textId="7392FBB0" w:rsidR="00BB323A" w:rsidRPr="00A95E78" w:rsidRDefault="00BB323A" w:rsidP="00BB323A">
      <w:pPr>
        <w:rPr>
          <w:rFonts w:asciiTheme="minorHAnsi" w:hAnsiTheme="minorHAnsi" w:cstheme="minorHAnsi"/>
          <w:sz w:val="20"/>
          <w:szCs w:val="20"/>
          <w:lang w:val="en-AU"/>
        </w:rPr>
      </w:pPr>
      <w:r w:rsidRPr="00A95E78">
        <w:rPr>
          <w:rFonts w:asciiTheme="minorHAnsi" w:hAnsiTheme="minorHAnsi" w:cstheme="minorHAnsi"/>
          <w:b/>
          <w:sz w:val="20"/>
          <w:szCs w:val="20"/>
          <w:lang w:val="en-AU"/>
        </w:rPr>
        <w:t>Ship Address:</w:t>
      </w:r>
      <w:r w:rsidRPr="00A95E78">
        <w:rPr>
          <w:rFonts w:asciiTheme="minorHAnsi" w:hAnsiTheme="minorHAnsi" w:cstheme="minorHAnsi"/>
          <w:sz w:val="20"/>
          <w:szCs w:val="20"/>
          <w:lang w:val="en-AU"/>
        </w:rPr>
        <w:t xml:space="preserve"> </w:t>
      </w:r>
    </w:p>
    <w:p w14:paraId="68CE8998" w14:textId="56817365" w:rsidR="00DC4463" w:rsidRPr="00A95E78" w:rsidRDefault="00DC4463" w:rsidP="00BB323A">
      <w:pPr>
        <w:rPr>
          <w:rFonts w:asciiTheme="minorHAnsi" w:hAnsiTheme="minorHAnsi" w:cstheme="minorHAnsi"/>
          <w:sz w:val="20"/>
          <w:szCs w:val="20"/>
          <w:lang w:val="en-AU"/>
        </w:rPr>
      </w:pPr>
    </w:p>
    <w:p w14:paraId="7DA4E7D1" w14:textId="77777777" w:rsidR="00BB323A" w:rsidRPr="00A95E78" w:rsidRDefault="00BB323A" w:rsidP="00BB323A">
      <w:pPr>
        <w:rPr>
          <w:rFonts w:asciiTheme="minorHAnsi" w:hAnsiTheme="minorHAnsi" w:cstheme="minorHAnsi"/>
          <w:sz w:val="20"/>
          <w:szCs w:val="20"/>
          <w:lang w:val="en-A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6"/>
        <w:gridCol w:w="3029"/>
        <w:gridCol w:w="870"/>
        <w:gridCol w:w="1686"/>
        <w:gridCol w:w="988"/>
        <w:gridCol w:w="1408"/>
        <w:gridCol w:w="1188"/>
      </w:tblGrid>
      <w:tr w:rsidR="00BB323A" w:rsidRPr="00A95E78" w14:paraId="7C83489F" w14:textId="77777777" w:rsidTr="00BB323A">
        <w:trPr>
          <w:trHeight w:val="180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hideMark/>
          </w:tcPr>
          <w:p w14:paraId="3A5E3842" w14:textId="77777777" w:rsidR="00BB323A" w:rsidRPr="00A95E78" w:rsidRDefault="00BB323A">
            <w:pPr>
              <w:pStyle w:val="Default"/>
              <w:jc w:val="center"/>
              <w:rPr>
                <w:rFonts w:asciiTheme="minorHAnsi" w:hAnsiTheme="minorHAnsi" w:cstheme="minorHAnsi"/>
                <w:color w:val="FFFFFF"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color w:val="FFFFFF"/>
                <w:sz w:val="20"/>
                <w:szCs w:val="20"/>
                <w:lang w:val="en-AU"/>
              </w:rPr>
              <w:t>Product Code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hideMark/>
          </w:tcPr>
          <w:p w14:paraId="4BA11537" w14:textId="77777777" w:rsidR="00BB323A" w:rsidRPr="00A95E78" w:rsidRDefault="00BB323A">
            <w:pPr>
              <w:pStyle w:val="Default"/>
              <w:jc w:val="center"/>
              <w:rPr>
                <w:rFonts w:asciiTheme="minorHAnsi" w:hAnsiTheme="minorHAnsi" w:cstheme="minorHAnsi"/>
                <w:color w:val="FFFFFF"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color w:val="FFFFFF"/>
                <w:sz w:val="20"/>
                <w:szCs w:val="20"/>
                <w:lang w:val="en-AU"/>
              </w:rPr>
              <w:t>Description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hideMark/>
          </w:tcPr>
          <w:p w14:paraId="7DB7C5A1" w14:textId="77777777" w:rsidR="00BB323A" w:rsidRPr="00A95E78" w:rsidRDefault="00BB323A">
            <w:pPr>
              <w:pStyle w:val="Default"/>
              <w:jc w:val="center"/>
              <w:rPr>
                <w:rFonts w:asciiTheme="minorHAnsi" w:hAnsiTheme="minorHAnsi" w:cstheme="minorHAnsi"/>
                <w:color w:val="FFFFFF"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color w:val="FFFFFF"/>
                <w:sz w:val="20"/>
                <w:szCs w:val="20"/>
                <w:lang w:val="en-AU"/>
              </w:rPr>
              <w:t>Qty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hideMark/>
          </w:tcPr>
          <w:p w14:paraId="0E25ABD9" w14:textId="77777777" w:rsidR="00BB323A" w:rsidRPr="00A95E78" w:rsidRDefault="00BB323A">
            <w:pPr>
              <w:pStyle w:val="Default"/>
              <w:jc w:val="center"/>
              <w:rPr>
                <w:rFonts w:asciiTheme="minorHAnsi" w:hAnsiTheme="minorHAnsi" w:cstheme="minorHAnsi"/>
                <w:color w:val="FFFFFF"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color w:val="FFFFFF"/>
                <w:sz w:val="20"/>
                <w:szCs w:val="20"/>
                <w:lang w:val="en-AU"/>
              </w:rPr>
              <w:t>Reason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hideMark/>
          </w:tcPr>
          <w:p w14:paraId="563E6F22" w14:textId="77777777" w:rsidR="00BB323A" w:rsidRPr="00A95E78" w:rsidRDefault="00BB323A">
            <w:pPr>
              <w:pStyle w:val="Default"/>
              <w:jc w:val="center"/>
              <w:rPr>
                <w:rFonts w:asciiTheme="minorHAnsi" w:hAnsiTheme="minorHAnsi" w:cstheme="minorHAnsi"/>
                <w:color w:val="FFFFFF"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color w:val="FFFFFF"/>
                <w:sz w:val="20"/>
                <w:szCs w:val="20"/>
                <w:lang w:val="en-AU"/>
              </w:rPr>
              <w:t>Warranty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hideMark/>
          </w:tcPr>
          <w:p w14:paraId="343A5A3F" w14:textId="77777777" w:rsidR="00BB323A" w:rsidRPr="00A95E78" w:rsidRDefault="00BB323A">
            <w:pPr>
              <w:pStyle w:val="Default"/>
              <w:jc w:val="center"/>
              <w:rPr>
                <w:rFonts w:asciiTheme="minorHAnsi" w:hAnsiTheme="minorHAnsi" w:cstheme="minorHAnsi"/>
                <w:color w:val="FFFFFF"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color w:val="FFFFFF"/>
                <w:sz w:val="20"/>
                <w:szCs w:val="20"/>
                <w:lang w:val="en-AU"/>
              </w:rPr>
              <w:t>Invoice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hideMark/>
          </w:tcPr>
          <w:p w14:paraId="3DA4F622" w14:textId="77777777" w:rsidR="00BB323A" w:rsidRPr="00A95E78" w:rsidRDefault="00BB323A">
            <w:pPr>
              <w:pStyle w:val="Default"/>
              <w:jc w:val="center"/>
              <w:rPr>
                <w:rFonts w:asciiTheme="minorHAnsi" w:hAnsiTheme="minorHAnsi" w:cstheme="minorHAnsi"/>
                <w:color w:val="FFFFFF"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color w:val="FFFFFF"/>
                <w:sz w:val="20"/>
                <w:szCs w:val="20"/>
                <w:lang w:val="en-AU"/>
              </w:rPr>
              <w:t>Date</w:t>
            </w:r>
          </w:p>
        </w:tc>
      </w:tr>
      <w:tr w:rsidR="00BB323A" w:rsidRPr="00A95E78" w14:paraId="3A12B1C2" w14:textId="77777777" w:rsidTr="00BB323A">
        <w:trPr>
          <w:trHeight w:val="225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5E689" w14:textId="2F2B4D01" w:rsidR="00BB323A" w:rsidRPr="00A95E78" w:rsidRDefault="00BB323A">
            <w:pPr>
              <w:pStyle w:val="Default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9E977" w14:textId="147387BE" w:rsidR="00BB323A" w:rsidRPr="00A95E78" w:rsidRDefault="00BB323A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E4FF2" w14:textId="2B35F60F" w:rsidR="00BB323A" w:rsidRPr="00A95E78" w:rsidRDefault="00BB323A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DEF53" w14:textId="502D56FE" w:rsidR="00BB323A" w:rsidRPr="00A95E78" w:rsidRDefault="00BB323A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31918" w14:textId="766F3B4B" w:rsidR="00BB323A" w:rsidRPr="00A95E78" w:rsidRDefault="00BB323A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694AC" w14:textId="2442911A" w:rsidR="00BB323A" w:rsidRPr="00A95E78" w:rsidRDefault="00BB323A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25424" w14:textId="28C558A8" w:rsidR="00BB323A" w:rsidRPr="00A95E78" w:rsidRDefault="00BB323A" w:rsidP="00DC4463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</w:tr>
      <w:tr w:rsidR="00BB323A" w:rsidRPr="00A95E78" w14:paraId="593FE3C1" w14:textId="77777777" w:rsidTr="00BB323A">
        <w:trPr>
          <w:trHeight w:val="227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A3A40A8" w14:textId="77777777" w:rsidR="00BB323A" w:rsidRPr="00A95E78" w:rsidRDefault="00BB323A">
            <w:pPr>
              <w:pStyle w:val="Default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  <w:lang w:val="en-AU"/>
              </w:rPr>
            </w:pPr>
            <w:bookmarkStart w:id="0" w:name="_Hlk491778208"/>
            <w:r w:rsidRPr="00A95E78">
              <w:rPr>
                <w:rFonts w:asciiTheme="minorHAnsi" w:hAnsiTheme="minorHAnsi" w:cstheme="minorHAnsi"/>
                <w:b/>
                <w:color w:val="FFFFFF"/>
                <w:sz w:val="20"/>
                <w:szCs w:val="20"/>
                <w:lang w:val="en-AU"/>
              </w:rPr>
              <w:t xml:space="preserve">Serial No: </w:t>
            </w:r>
          </w:p>
        </w:tc>
        <w:tc>
          <w:tcPr>
            <w:tcW w:w="427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F5D6D" w14:textId="35E6E013" w:rsidR="00BB323A" w:rsidRPr="00A95E78" w:rsidRDefault="00BB323A">
            <w:pPr>
              <w:pStyle w:val="Default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</w:tr>
      <w:tr w:rsidR="00BB323A" w:rsidRPr="00A95E78" w14:paraId="3B2F1CFD" w14:textId="77777777" w:rsidTr="00BB323A">
        <w:trPr>
          <w:trHeight w:val="119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1560F" w14:textId="77777777" w:rsidR="00BB323A" w:rsidRPr="00A95E78" w:rsidRDefault="00BB323A">
            <w:pPr>
              <w:pStyle w:val="Default"/>
              <w:rPr>
                <w:rFonts w:asciiTheme="minorHAnsi" w:hAnsiTheme="minorHAnsi" w:cstheme="minorHAnsi"/>
                <w:b/>
                <w:color w:val="auto"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b/>
                <w:color w:val="auto"/>
                <w:sz w:val="20"/>
                <w:szCs w:val="20"/>
                <w:lang w:val="en-AU"/>
              </w:rPr>
              <w:t xml:space="preserve">Original Fault </w:t>
            </w:r>
          </w:p>
        </w:tc>
        <w:tc>
          <w:tcPr>
            <w:tcW w:w="427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8AD0" w14:textId="752F17D5" w:rsidR="00495022" w:rsidRPr="00A95E78" w:rsidRDefault="00495022" w:rsidP="00A170FE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  <w:bookmarkEnd w:id="0"/>
      </w:tr>
      <w:tr w:rsidR="00BB323A" w:rsidRPr="00A95E78" w14:paraId="686EBF5D" w14:textId="77777777" w:rsidTr="00BB323A">
        <w:trPr>
          <w:trHeight w:val="549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7DE12" w14:textId="77777777" w:rsidR="00BB323A" w:rsidRPr="00A95E78" w:rsidRDefault="00BB323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b/>
                <w:sz w:val="20"/>
                <w:szCs w:val="20"/>
                <w:lang w:val="en-AU" w:eastAsia="en-AU"/>
              </w:rPr>
              <w:t>Faults Found:</w:t>
            </w:r>
          </w:p>
        </w:tc>
        <w:tc>
          <w:tcPr>
            <w:tcW w:w="427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FA80" w14:textId="2AB24BE7" w:rsidR="00AB605F" w:rsidRPr="005079C7" w:rsidRDefault="00AB605F" w:rsidP="00A170FE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</w:tr>
      <w:tr w:rsidR="00BB323A" w:rsidRPr="00A95E78" w14:paraId="337E9A98" w14:textId="77777777" w:rsidTr="00A170FE">
        <w:trPr>
          <w:trHeight w:val="540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3BD5" w14:textId="77777777" w:rsidR="00BB323A" w:rsidRPr="00A95E78" w:rsidRDefault="00BB323A">
            <w:pPr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  <w:t>Test Completed</w:t>
            </w:r>
          </w:p>
          <w:p w14:paraId="32F44D8B" w14:textId="77777777" w:rsidR="00BB323A" w:rsidRPr="00A95E78" w:rsidRDefault="00BB323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</w:pPr>
          </w:p>
        </w:tc>
        <w:tc>
          <w:tcPr>
            <w:tcW w:w="427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2358" w14:textId="1516AA9F" w:rsidR="008C6DC8" w:rsidRPr="00A170FE" w:rsidRDefault="008C6DC8" w:rsidP="00A170FE">
            <w:pPr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</w:tr>
      <w:tr w:rsidR="00BB323A" w:rsidRPr="00A95E78" w14:paraId="6ADDF03B" w14:textId="77777777" w:rsidTr="00BB323A">
        <w:trPr>
          <w:trHeight w:val="549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D98D4" w14:textId="77777777" w:rsidR="00BB323A" w:rsidRPr="00A95E78" w:rsidRDefault="00BB323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  <w:t>Parts Replaced:</w:t>
            </w:r>
          </w:p>
        </w:tc>
        <w:tc>
          <w:tcPr>
            <w:tcW w:w="427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CCE2B" w14:textId="782FF92E" w:rsidR="004167A0" w:rsidRPr="00A170FE" w:rsidRDefault="004167A0" w:rsidP="00A170FE">
            <w:pPr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</w:tr>
      <w:tr w:rsidR="00BB323A" w:rsidRPr="00A95E78" w14:paraId="1C131D8F" w14:textId="77777777" w:rsidTr="00BB323A">
        <w:trPr>
          <w:trHeight w:val="549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5F281" w14:textId="77777777" w:rsidR="00BB323A" w:rsidRPr="00A95E78" w:rsidRDefault="00BB323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  <w:t>Notes:</w:t>
            </w:r>
          </w:p>
        </w:tc>
        <w:tc>
          <w:tcPr>
            <w:tcW w:w="427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52E6E" w14:textId="34D82FC1" w:rsidR="00495022" w:rsidRPr="00A170FE" w:rsidRDefault="00495022" w:rsidP="00A170FE">
            <w:pPr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</w:tr>
      <w:tr w:rsidR="00BB323A" w:rsidRPr="00A95E78" w14:paraId="70AA5E9D" w14:textId="77777777" w:rsidTr="00BB323A">
        <w:trPr>
          <w:trHeight w:val="549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1CA7F" w14:textId="77777777" w:rsidR="00BB323A" w:rsidRPr="00A95E78" w:rsidRDefault="00BB323A">
            <w:pPr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</w:pPr>
            <w:r w:rsidRPr="00A95E78">
              <w:rPr>
                <w:rFonts w:asciiTheme="minorHAnsi" w:hAnsiTheme="minorHAnsi" w:cstheme="minorHAnsi"/>
                <w:b/>
                <w:sz w:val="20"/>
                <w:szCs w:val="20"/>
                <w:lang w:val="en-AU"/>
              </w:rPr>
              <w:t>Outcome:</w:t>
            </w:r>
          </w:p>
        </w:tc>
        <w:tc>
          <w:tcPr>
            <w:tcW w:w="427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7CE83" w14:textId="1B6C309F" w:rsidR="00BB323A" w:rsidRPr="00A170FE" w:rsidRDefault="00BB323A" w:rsidP="00A170FE">
            <w:pPr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</w:p>
        </w:tc>
      </w:tr>
    </w:tbl>
    <w:p w14:paraId="52FCA3F2" w14:textId="77777777" w:rsidR="00BB323A" w:rsidRPr="00A95E78" w:rsidRDefault="00BB323A" w:rsidP="00BB323A">
      <w:pPr>
        <w:rPr>
          <w:rFonts w:asciiTheme="minorHAnsi" w:hAnsiTheme="minorHAnsi" w:cstheme="minorHAnsi"/>
          <w:sz w:val="20"/>
          <w:szCs w:val="20"/>
          <w:lang w:val="en-AU"/>
        </w:rPr>
      </w:pPr>
    </w:p>
    <w:p w14:paraId="412A5EF2" w14:textId="77777777" w:rsidR="00BB323A" w:rsidRPr="00A95E78" w:rsidRDefault="00BB323A" w:rsidP="00BB323A">
      <w:pPr>
        <w:rPr>
          <w:rFonts w:asciiTheme="minorHAnsi" w:hAnsiTheme="minorHAnsi" w:cstheme="minorHAnsi"/>
          <w:b/>
          <w:sz w:val="52"/>
          <w:szCs w:val="52"/>
          <w:lang w:val="en-AU"/>
        </w:rPr>
      </w:pPr>
    </w:p>
    <w:p w14:paraId="11893033" w14:textId="65234B83" w:rsidR="00BB323A" w:rsidRPr="00A95E78" w:rsidRDefault="00BB323A" w:rsidP="00BB323A">
      <w:pPr>
        <w:jc w:val="right"/>
        <w:rPr>
          <w:rFonts w:asciiTheme="minorHAnsi" w:hAnsiTheme="minorHAnsi" w:cstheme="minorHAnsi"/>
          <w:b/>
          <w:sz w:val="48"/>
          <w:szCs w:val="48"/>
          <w:lang w:val="en-AU"/>
        </w:rPr>
      </w:pPr>
    </w:p>
    <w:p w14:paraId="1614D6B8" w14:textId="22CBFC58" w:rsidR="004938AD" w:rsidRPr="00A95E78" w:rsidRDefault="004938AD" w:rsidP="00BB323A">
      <w:pPr>
        <w:jc w:val="right"/>
        <w:rPr>
          <w:rFonts w:asciiTheme="minorHAnsi" w:hAnsiTheme="minorHAnsi" w:cstheme="minorHAnsi"/>
          <w:b/>
          <w:sz w:val="48"/>
          <w:szCs w:val="48"/>
          <w:lang w:val="en-AU"/>
        </w:rPr>
      </w:pPr>
    </w:p>
    <w:p w14:paraId="069C8554" w14:textId="77777777" w:rsidR="00A645E4" w:rsidRDefault="00A645E4" w:rsidP="00BB323A">
      <w:pPr>
        <w:jc w:val="right"/>
        <w:rPr>
          <w:rFonts w:asciiTheme="minorHAnsi" w:hAnsiTheme="minorHAnsi" w:cstheme="minorHAnsi"/>
          <w:b/>
          <w:sz w:val="48"/>
          <w:szCs w:val="48"/>
          <w:lang w:val="en-AU"/>
        </w:rPr>
      </w:pPr>
    </w:p>
    <w:p w14:paraId="1E6955B7" w14:textId="77777777" w:rsidR="00495022" w:rsidRPr="00A95E78" w:rsidRDefault="00495022" w:rsidP="00BB323A">
      <w:pPr>
        <w:jc w:val="right"/>
        <w:rPr>
          <w:rFonts w:asciiTheme="minorHAnsi" w:hAnsiTheme="minorHAnsi" w:cstheme="minorHAnsi"/>
          <w:b/>
          <w:sz w:val="48"/>
          <w:szCs w:val="48"/>
          <w:lang w:val="en-AU"/>
        </w:rPr>
      </w:pPr>
    </w:p>
    <w:p w14:paraId="3C8B0C28" w14:textId="77777777" w:rsidR="004167A0" w:rsidRDefault="004167A0" w:rsidP="00DC4463">
      <w:pPr>
        <w:rPr>
          <w:rFonts w:asciiTheme="minorHAnsi" w:hAnsiTheme="minorHAnsi" w:cstheme="minorHAnsi"/>
          <w:b/>
          <w:sz w:val="48"/>
          <w:szCs w:val="48"/>
          <w:lang w:val="en-AU"/>
        </w:rPr>
      </w:pPr>
    </w:p>
    <w:p w14:paraId="5764C254" w14:textId="51522416" w:rsidR="004167A0" w:rsidRPr="00A95E78" w:rsidRDefault="00495022" w:rsidP="00DC4463">
      <w:pPr>
        <w:rPr>
          <w:rFonts w:asciiTheme="minorHAnsi" w:hAnsiTheme="minorHAnsi" w:cstheme="minorHAnsi"/>
          <w:b/>
          <w:bCs/>
          <w:sz w:val="40"/>
        </w:rPr>
      </w:pPr>
      <w:r>
        <w:rPr>
          <w:rFonts w:asciiTheme="minorHAnsi" w:hAnsiTheme="minorHAnsi" w:cstheme="minorHAnsi"/>
          <w:b/>
          <w:bCs/>
          <w:sz w:val="40"/>
        </w:rPr>
        <w:t>Ted’s Camera Store</w:t>
      </w:r>
    </w:p>
    <w:p w14:paraId="15494B34" w14:textId="77777777" w:rsidR="00DC4463" w:rsidRPr="00A95E78" w:rsidRDefault="00DC4463" w:rsidP="00DC4463">
      <w:pPr>
        <w:rPr>
          <w:rFonts w:asciiTheme="minorHAnsi" w:hAnsiTheme="minorHAnsi" w:cstheme="minorHAnsi"/>
          <w:b/>
          <w:bCs/>
          <w:sz w:val="40"/>
        </w:rPr>
      </w:pPr>
    </w:p>
    <w:p w14:paraId="19B8F8AC" w14:textId="77777777" w:rsidR="00BB323A" w:rsidRPr="00A95E78" w:rsidRDefault="00BB323A" w:rsidP="00BB323A">
      <w:pPr>
        <w:jc w:val="right"/>
        <w:rPr>
          <w:rFonts w:asciiTheme="minorHAnsi" w:hAnsiTheme="minorHAnsi" w:cstheme="minorHAnsi"/>
          <w:b/>
        </w:rPr>
      </w:pPr>
    </w:p>
    <w:p w14:paraId="68289208" w14:textId="21FEE703" w:rsidR="00BB323A" w:rsidRPr="00A95E78" w:rsidRDefault="00BB323A" w:rsidP="00BB323A">
      <w:pPr>
        <w:rPr>
          <w:rFonts w:asciiTheme="minorHAnsi" w:hAnsiTheme="minorHAnsi" w:cstheme="minorHAnsi"/>
          <w:b/>
        </w:rPr>
      </w:pPr>
      <w:r w:rsidRPr="00A95E78">
        <w:rPr>
          <w:rFonts w:asciiTheme="minorHAnsi" w:hAnsiTheme="minorHAnsi" w:cstheme="minorHAnsi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DD726B" wp14:editId="433D4EA5">
                <wp:simplePos x="0" y="0"/>
                <wp:positionH relativeFrom="column">
                  <wp:posOffset>-219075</wp:posOffset>
                </wp:positionH>
                <wp:positionV relativeFrom="paragraph">
                  <wp:posOffset>17145</wp:posOffset>
                </wp:positionV>
                <wp:extent cx="7076440" cy="10160"/>
                <wp:effectExtent l="19050" t="19050" r="10160" b="27940"/>
                <wp:wrapNone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76440" cy="10160"/>
                        </a:xfrm>
                        <a:custGeom>
                          <a:avLst/>
                          <a:gdLst>
                            <a:gd name="T0" fmla="*/ 0 w 11144"/>
                            <a:gd name="T1" fmla="*/ 0 h 16"/>
                            <a:gd name="T2" fmla="*/ 11144 w 11144"/>
                            <a:gd name="T3" fmla="*/ 16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144" h="16">
                              <a:moveTo>
                                <a:pt x="0" y="0"/>
                              </a:moveTo>
                              <a:lnTo>
                                <a:pt x="11144" y="16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polyline w14:anchorId="106D1941" id="Freeform: Shap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17.25pt,1.35pt,539.95pt,2.15pt" coordsize="1114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" filled="f" strokeweight="3pt">
                <v:path arrowok="t" o:connecttype="custom" o:connectlocs="0,0;7076440,10160" o:connectangles="0,0"/>
              </v:polyline>
            </w:pict>
          </mc:Fallback>
        </mc:AlternateContent>
      </w:r>
    </w:p>
    <w:p w14:paraId="77773BE8" w14:textId="64ACD235" w:rsidR="00BB323A" w:rsidRPr="00A95E78" w:rsidRDefault="00BB323A" w:rsidP="00BB323A">
      <w:pPr>
        <w:rPr>
          <w:rFonts w:asciiTheme="minorHAnsi" w:hAnsiTheme="minorHAnsi" w:cstheme="minorHAnsi"/>
          <w:b/>
          <w:sz w:val="48"/>
          <w:szCs w:val="48"/>
        </w:rPr>
      </w:pPr>
      <w:r w:rsidRPr="00A95E78">
        <w:rPr>
          <w:rFonts w:asciiTheme="minorHAnsi" w:hAnsiTheme="minorHAnsi" w:cstheme="minorHAnsi"/>
          <w:b/>
          <w:sz w:val="48"/>
          <w:szCs w:val="48"/>
        </w:rPr>
        <w:t xml:space="preserve">Region4 Ref </w:t>
      </w:r>
    </w:p>
    <w:p w14:paraId="34422EEA" w14:textId="77777777" w:rsidR="00BB323A" w:rsidRPr="00A95E78" w:rsidRDefault="00BB323A" w:rsidP="00BB323A">
      <w:pPr>
        <w:rPr>
          <w:rFonts w:asciiTheme="minorHAnsi" w:hAnsiTheme="minorHAnsi" w:cstheme="minorHAnsi"/>
          <w:b/>
        </w:rPr>
      </w:pPr>
      <w:r w:rsidRPr="00A95E78">
        <w:rPr>
          <w:rFonts w:asciiTheme="minorHAnsi" w:hAnsiTheme="minorHAnsi" w:cstheme="minorHAnsi"/>
          <w:b/>
          <w:sz w:val="48"/>
          <w:szCs w:val="48"/>
        </w:rPr>
        <w:t xml:space="preserve">     </w:t>
      </w:r>
    </w:p>
    <w:p w14:paraId="6A0E95C1" w14:textId="77777777" w:rsidR="00BB323A" w:rsidRPr="00A95E78" w:rsidRDefault="00BB323A" w:rsidP="00BB323A">
      <w:pPr>
        <w:rPr>
          <w:rFonts w:asciiTheme="minorHAnsi" w:hAnsiTheme="minorHAnsi" w:cstheme="minorHAnsi"/>
          <w:b/>
        </w:rPr>
      </w:pPr>
    </w:p>
    <w:p w14:paraId="4C9409A5" w14:textId="77777777" w:rsidR="00BB323A" w:rsidRPr="00A95E78" w:rsidRDefault="00BB323A" w:rsidP="00BB323A">
      <w:pPr>
        <w:rPr>
          <w:rFonts w:asciiTheme="minorHAnsi" w:hAnsiTheme="minorHAnsi" w:cstheme="minorHAnsi"/>
          <w:b/>
        </w:rPr>
      </w:pPr>
    </w:p>
    <w:p w14:paraId="2CDC89D5" w14:textId="77777777" w:rsidR="00BB323A" w:rsidRPr="00A95E78" w:rsidRDefault="00BB323A" w:rsidP="00BB323A">
      <w:pPr>
        <w:jc w:val="right"/>
        <w:rPr>
          <w:rFonts w:asciiTheme="minorHAnsi" w:hAnsiTheme="minorHAnsi" w:cstheme="minorHAnsi"/>
          <w:b/>
          <w:sz w:val="56"/>
          <w:szCs w:val="56"/>
        </w:rPr>
      </w:pPr>
      <w:bookmarkStart w:id="1" w:name="_GoBack"/>
      <w:bookmarkEnd w:id="1"/>
    </w:p>
    <w:p w14:paraId="23A06C40" w14:textId="77777777" w:rsidR="00BB323A" w:rsidRPr="00A95E78" w:rsidRDefault="00BB323A" w:rsidP="00BB323A">
      <w:pPr>
        <w:jc w:val="right"/>
        <w:rPr>
          <w:rFonts w:asciiTheme="minorHAnsi" w:hAnsiTheme="minorHAnsi" w:cstheme="minorHAnsi"/>
          <w:b/>
          <w:sz w:val="56"/>
          <w:szCs w:val="56"/>
        </w:rPr>
      </w:pPr>
    </w:p>
    <w:p w14:paraId="5C658BBF" w14:textId="77777777" w:rsidR="00BB323A" w:rsidRPr="00A95E78" w:rsidRDefault="00BB323A" w:rsidP="00BB323A">
      <w:pPr>
        <w:rPr>
          <w:rFonts w:asciiTheme="minorHAnsi" w:hAnsiTheme="minorHAnsi" w:cstheme="minorHAnsi"/>
          <w:b/>
          <w:sz w:val="48"/>
          <w:szCs w:val="48"/>
        </w:rPr>
      </w:pPr>
    </w:p>
    <w:p w14:paraId="3EAEF694" w14:textId="77777777" w:rsidR="00BB323A" w:rsidRPr="00A95E78" w:rsidRDefault="00BB323A" w:rsidP="00BB323A">
      <w:pPr>
        <w:jc w:val="center"/>
        <w:rPr>
          <w:rFonts w:asciiTheme="minorHAnsi" w:hAnsiTheme="minorHAnsi" w:cstheme="minorHAnsi"/>
        </w:rPr>
      </w:pPr>
      <w:r w:rsidRPr="00A95E78">
        <w:rPr>
          <w:rFonts w:asciiTheme="minorHAnsi" w:hAnsiTheme="minorHAnsi" w:cstheme="minorHAnsi"/>
          <w:b/>
          <w:sz w:val="144"/>
          <w:szCs w:val="144"/>
        </w:rPr>
        <w:t>FRAGILE</w:t>
      </w:r>
    </w:p>
    <w:p w14:paraId="59365D96" w14:textId="77777777" w:rsidR="00BB323A" w:rsidRPr="00A95E78" w:rsidRDefault="00BB323A" w:rsidP="00BB323A">
      <w:pPr>
        <w:rPr>
          <w:rFonts w:asciiTheme="minorHAnsi" w:hAnsiTheme="minorHAnsi" w:cstheme="minorHAnsi"/>
          <w:sz w:val="20"/>
          <w:szCs w:val="20"/>
          <w:lang w:val="en-AU"/>
        </w:rPr>
      </w:pPr>
    </w:p>
    <w:p w14:paraId="15B12AD2" w14:textId="77777777" w:rsidR="00BB323A" w:rsidRPr="00A95E78" w:rsidRDefault="00BB323A" w:rsidP="00BB323A">
      <w:pPr>
        <w:rPr>
          <w:rFonts w:asciiTheme="minorHAnsi" w:hAnsiTheme="minorHAnsi" w:cstheme="minorHAnsi"/>
          <w:sz w:val="20"/>
          <w:szCs w:val="20"/>
          <w:lang w:val="en-AU"/>
        </w:rPr>
      </w:pPr>
    </w:p>
    <w:p w14:paraId="48C48046" w14:textId="77777777" w:rsidR="00BB323A" w:rsidRPr="00A95E78" w:rsidRDefault="00BB323A" w:rsidP="00BB323A">
      <w:pPr>
        <w:rPr>
          <w:rFonts w:asciiTheme="minorHAnsi" w:hAnsiTheme="minorHAnsi" w:cstheme="minorHAnsi"/>
          <w:sz w:val="20"/>
          <w:szCs w:val="20"/>
          <w:lang w:val="en-AU"/>
        </w:rPr>
      </w:pPr>
    </w:p>
    <w:p w14:paraId="27C8DB40" w14:textId="77777777" w:rsidR="008650D6" w:rsidRPr="00A95E78" w:rsidRDefault="008650D6" w:rsidP="001F69C9">
      <w:pPr>
        <w:rPr>
          <w:rFonts w:asciiTheme="minorHAnsi" w:hAnsiTheme="minorHAnsi" w:cstheme="minorHAnsi"/>
        </w:rPr>
      </w:pPr>
    </w:p>
    <w:sectPr w:rsidR="008650D6" w:rsidRPr="00A95E78" w:rsidSect="00466FA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1440" w:right="720" w:bottom="1440" w:left="720" w:header="431" w:footer="2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9A5A0B" w14:textId="77777777" w:rsidR="00975275" w:rsidRDefault="00975275">
      <w:r>
        <w:separator/>
      </w:r>
    </w:p>
  </w:endnote>
  <w:endnote w:type="continuationSeparator" w:id="0">
    <w:p w14:paraId="52CD8F61" w14:textId="77777777" w:rsidR="00975275" w:rsidRDefault="00975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59933F" w14:textId="77777777" w:rsidR="000650F7" w:rsidRDefault="000650F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38714F" w14:textId="77777777" w:rsidR="000650F7" w:rsidRPr="001F69C9" w:rsidRDefault="000650F7" w:rsidP="00EE5315">
    <w:pPr>
      <w:pStyle w:val="Footer"/>
      <w:spacing w:line="360" w:lineRule="auto"/>
      <w:jc w:val="center"/>
      <w:rPr>
        <w:rFonts w:ascii="Century Gothic" w:hAnsi="Century Gothic" w:cs="Arial"/>
        <w:b/>
        <w:color w:val="4D4D4D"/>
        <w:sz w:val="20"/>
        <w:szCs w:val="20"/>
      </w:rPr>
    </w:pPr>
    <w:r w:rsidRPr="001F69C9">
      <w:rPr>
        <w:rFonts w:ascii="Century Gothic" w:hAnsi="Century Gothic" w:cs="Arial"/>
        <w:b/>
        <w:color w:val="4D4D4D"/>
        <w:sz w:val="20"/>
        <w:szCs w:val="20"/>
      </w:rPr>
      <w:t xml:space="preserve">Region4 Pty Ltd   </w:t>
    </w:r>
    <w:r w:rsidR="00685A4E" w:rsidRPr="001F69C9">
      <w:rPr>
        <w:rFonts w:ascii="Century Gothic" w:hAnsi="Century Gothic" w:cs="Arial"/>
        <w:b/>
        <w:color w:val="4D4D4D"/>
        <w:sz w:val="20"/>
        <w:szCs w:val="20"/>
      </w:rPr>
      <w:t>7/2 Fiveways Boulevard</w:t>
    </w:r>
    <w:r w:rsidRPr="001F69C9">
      <w:rPr>
        <w:rFonts w:ascii="Century Gothic" w:hAnsi="Century Gothic" w:cs="Arial"/>
        <w:b/>
        <w:color w:val="4D4D4D"/>
        <w:sz w:val="20"/>
        <w:szCs w:val="20"/>
      </w:rPr>
      <w:t xml:space="preserve">   </w:t>
    </w:r>
    <w:r w:rsidR="00342A9D" w:rsidRPr="001F69C9">
      <w:rPr>
        <w:rFonts w:ascii="Century Gothic" w:hAnsi="Century Gothic" w:cs="Arial"/>
        <w:b/>
        <w:color w:val="4D4D4D"/>
        <w:sz w:val="20"/>
        <w:szCs w:val="20"/>
      </w:rPr>
      <w:t>Keysborough</w:t>
    </w:r>
    <w:r w:rsidRPr="001F69C9">
      <w:rPr>
        <w:rFonts w:ascii="Century Gothic" w:hAnsi="Century Gothic" w:cs="Arial"/>
        <w:b/>
        <w:color w:val="4D4D4D"/>
        <w:sz w:val="20"/>
        <w:szCs w:val="20"/>
      </w:rPr>
      <w:t xml:space="preserve">   </w:t>
    </w:r>
    <w:proofErr w:type="gramStart"/>
    <w:r w:rsidRPr="001F69C9">
      <w:rPr>
        <w:rFonts w:ascii="Century Gothic" w:hAnsi="Century Gothic" w:cs="Arial"/>
        <w:b/>
        <w:color w:val="4D4D4D"/>
        <w:sz w:val="20"/>
        <w:szCs w:val="20"/>
      </w:rPr>
      <w:t>Victoria  Australia</w:t>
    </w:r>
    <w:proofErr w:type="gramEnd"/>
    <w:r w:rsidRPr="001F69C9">
      <w:rPr>
        <w:rFonts w:ascii="Century Gothic" w:hAnsi="Century Gothic" w:cs="Arial"/>
        <w:b/>
        <w:color w:val="4D4D4D"/>
        <w:sz w:val="20"/>
        <w:szCs w:val="20"/>
      </w:rPr>
      <w:t xml:space="preserve">  </w:t>
    </w:r>
    <w:r w:rsidR="00685A4E" w:rsidRPr="001F69C9">
      <w:rPr>
        <w:rFonts w:ascii="Century Gothic" w:hAnsi="Century Gothic" w:cs="Arial"/>
        <w:b/>
        <w:color w:val="4D4D4D"/>
        <w:sz w:val="20"/>
        <w:szCs w:val="20"/>
      </w:rPr>
      <w:t>3173</w:t>
    </w:r>
  </w:p>
  <w:p w14:paraId="7A5FC6FA" w14:textId="77777777" w:rsidR="000650F7" w:rsidRPr="001F69C9" w:rsidRDefault="000650F7" w:rsidP="00EE5315">
    <w:pPr>
      <w:pStyle w:val="Footer"/>
      <w:spacing w:line="360" w:lineRule="auto"/>
      <w:jc w:val="center"/>
      <w:rPr>
        <w:rFonts w:ascii="Century Gothic" w:hAnsi="Century Gothic" w:cs="Arial"/>
        <w:color w:val="4D4D4D"/>
        <w:sz w:val="20"/>
        <w:szCs w:val="20"/>
      </w:rPr>
    </w:pPr>
    <w:r w:rsidRPr="001F69C9">
      <w:rPr>
        <w:rFonts w:ascii="Century Gothic" w:hAnsi="Century Gothic" w:cs="Arial"/>
        <w:color w:val="4D4D4D"/>
        <w:sz w:val="20"/>
        <w:szCs w:val="20"/>
      </w:rPr>
      <w:t xml:space="preserve">A.B.N 71 080 940 576        Tel: +61 3 </w:t>
    </w:r>
    <w:r w:rsidR="00685A4E" w:rsidRPr="001F69C9">
      <w:rPr>
        <w:rFonts w:ascii="Century Gothic" w:hAnsi="Century Gothic" w:cs="Arial"/>
        <w:color w:val="4D4D4D"/>
        <w:sz w:val="20"/>
        <w:szCs w:val="20"/>
      </w:rPr>
      <w:t>9798 1133</w:t>
    </w:r>
  </w:p>
  <w:p w14:paraId="47615896" w14:textId="77777777" w:rsidR="000650F7" w:rsidRDefault="005D710F" w:rsidP="001F69C9">
    <w:pPr>
      <w:pStyle w:val="Footer"/>
      <w:spacing w:line="360" w:lineRule="auto"/>
      <w:jc w:val="center"/>
      <w:rPr>
        <w:rFonts w:ascii="Century Gothic" w:hAnsi="Century Gothic" w:cs="Arial"/>
        <w:color w:val="4D4D4D"/>
        <w:sz w:val="20"/>
        <w:szCs w:val="20"/>
      </w:rPr>
    </w:pPr>
    <w:r w:rsidRPr="001F69C9">
      <w:rPr>
        <w:rFonts w:ascii="Century Gothic" w:hAnsi="Century Gothic" w:cs="Arial"/>
        <w:color w:val="4D4D4D"/>
        <w:sz w:val="20"/>
        <w:szCs w:val="20"/>
      </w:rPr>
      <w:t>w</w:t>
    </w:r>
    <w:r w:rsidR="000650F7" w:rsidRPr="001F69C9">
      <w:rPr>
        <w:rFonts w:ascii="Century Gothic" w:hAnsi="Century Gothic" w:cs="Arial"/>
        <w:color w:val="4D4D4D"/>
        <w:sz w:val="20"/>
        <w:szCs w:val="20"/>
      </w:rPr>
      <w:t xml:space="preserve">ww.region4.com.au    Email: </w:t>
    </w:r>
    <w:hyperlink r:id="rId1" w:history="1">
      <w:r w:rsidR="001F69C9" w:rsidRPr="00EE769D">
        <w:rPr>
          <w:rStyle w:val="Hyperlink"/>
          <w:rFonts w:ascii="Century Gothic" w:hAnsi="Century Gothic" w:cs="Arial"/>
          <w:sz w:val="20"/>
          <w:szCs w:val="20"/>
        </w:rPr>
        <w:t>info@region4.com.au</w:t>
      </w:r>
    </w:hyperlink>
  </w:p>
  <w:p w14:paraId="7C903E64" w14:textId="77777777" w:rsidR="001F69C9" w:rsidRDefault="001F69C9" w:rsidP="001F69C9">
    <w:pPr>
      <w:pStyle w:val="Footer"/>
      <w:spacing w:line="360" w:lineRule="auto"/>
      <w:jc w:val="center"/>
      <w:rPr>
        <w:rFonts w:ascii="Century Gothic" w:hAnsi="Century Gothic" w:cs="Arial"/>
        <w:color w:val="4D4D4D"/>
        <w:sz w:val="20"/>
        <w:szCs w:val="20"/>
      </w:rPr>
    </w:pPr>
    <w:r w:rsidRPr="001F69C9">
      <w:rPr>
        <w:rFonts w:ascii="Century Gothic" w:hAnsi="Century Gothic" w:cs="Arial"/>
        <w:color w:val="4D4D4D"/>
        <w:sz w:val="20"/>
        <w:szCs w:val="20"/>
      </w:rPr>
      <w:t>www.primera-ap.com</w:t>
    </w:r>
    <w:r>
      <w:rPr>
        <w:rFonts w:ascii="Century Gothic" w:hAnsi="Century Gothic" w:cs="Arial"/>
        <w:color w:val="4D4D4D"/>
        <w:sz w:val="20"/>
        <w:szCs w:val="20"/>
      </w:rPr>
      <w:t xml:space="preserve">    Email: </w:t>
    </w:r>
    <w:hyperlink r:id="rId2" w:history="1">
      <w:r w:rsidRPr="00EE769D">
        <w:rPr>
          <w:rStyle w:val="Hyperlink"/>
          <w:rFonts w:ascii="Century Gothic" w:hAnsi="Century Gothic" w:cs="Arial"/>
          <w:sz w:val="20"/>
          <w:szCs w:val="20"/>
        </w:rPr>
        <w:t>info@primera-ap.com</w:t>
      </w:r>
    </w:hyperlink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1C5876" w14:textId="77777777" w:rsidR="000650F7" w:rsidRDefault="000650F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D4EFC6" w14:textId="77777777" w:rsidR="00975275" w:rsidRDefault="00975275">
      <w:r>
        <w:separator/>
      </w:r>
    </w:p>
  </w:footnote>
  <w:footnote w:type="continuationSeparator" w:id="0">
    <w:p w14:paraId="1687CB90" w14:textId="77777777" w:rsidR="00975275" w:rsidRDefault="009752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66C37F" w14:textId="77777777" w:rsidR="000650F7" w:rsidRDefault="000650F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8F7FAD" w14:textId="77777777" w:rsidR="000650F7" w:rsidRPr="0030752A" w:rsidRDefault="001F69C9" w:rsidP="00033E23">
    <w:pPr>
      <w:pStyle w:val="Header"/>
    </w:pPr>
    <w:r>
      <w:rPr>
        <w:noProof/>
        <w:lang w:val="en-AU" w:eastAsia="en-AU"/>
      </w:rPr>
      <w:drawing>
        <wp:anchor distT="0" distB="0" distL="114300" distR="114300" simplePos="0" relativeHeight="251659264" behindDoc="0" locked="0" layoutInCell="1" allowOverlap="1" wp14:anchorId="5928D3E5" wp14:editId="0E55D0C3">
          <wp:simplePos x="0" y="0"/>
          <wp:positionH relativeFrom="margin">
            <wp:posOffset>-39052</wp:posOffset>
          </wp:positionH>
          <wp:positionV relativeFrom="paragraph">
            <wp:posOffset>161290</wp:posOffset>
          </wp:positionV>
          <wp:extent cx="1714500" cy="523875"/>
          <wp:effectExtent l="0" t="0" r="0" b="9525"/>
          <wp:wrapSquare wrapText="right"/>
          <wp:docPr id="12" name="Picture 12" descr="Primera AP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rimera AP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                                     </w:t>
    </w:r>
    <w:r>
      <w:rPr>
        <w:noProof/>
        <w:lang w:val="en-AU" w:eastAsia="en-AU"/>
      </w:rPr>
      <w:drawing>
        <wp:inline distT="0" distB="0" distL="0" distR="0" wp14:anchorId="0D3670C8" wp14:editId="7C915503">
          <wp:extent cx="1066800" cy="809625"/>
          <wp:effectExtent l="0" t="0" r="0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000" b="14166"/>
                  <a:stretch/>
                </pic:blipFill>
                <pic:spPr bwMode="auto">
                  <a:xfrm>
                    <a:off x="0" y="0"/>
                    <a:ext cx="10668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BD4CF3" w14:textId="77777777" w:rsidR="000650F7" w:rsidRDefault="000650F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673C7"/>
    <w:multiLevelType w:val="hybridMultilevel"/>
    <w:tmpl w:val="9AC2AF80"/>
    <w:lvl w:ilvl="0" w:tplc="5E1A827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9B6097"/>
    <w:multiLevelType w:val="hybridMultilevel"/>
    <w:tmpl w:val="80DE381A"/>
    <w:lvl w:ilvl="0" w:tplc="FA22B39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B1342C"/>
    <w:multiLevelType w:val="hybridMultilevel"/>
    <w:tmpl w:val="79009B88"/>
    <w:lvl w:ilvl="0" w:tplc="5E1A827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23A"/>
    <w:rsid w:val="00026244"/>
    <w:rsid w:val="00033E23"/>
    <w:rsid w:val="00062525"/>
    <w:rsid w:val="000650F7"/>
    <w:rsid w:val="00085E7E"/>
    <w:rsid w:val="00096CC0"/>
    <w:rsid w:val="000C5CF8"/>
    <w:rsid w:val="001177DF"/>
    <w:rsid w:val="00125A7C"/>
    <w:rsid w:val="0013104C"/>
    <w:rsid w:val="001335A9"/>
    <w:rsid w:val="001D47D9"/>
    <w:rsid w:val="001F0702"/>
    <w:rsid w:val="001F69C9"/>
    <w:rsid w:val="002429A5"/>
    <w:rsid w:val="002D52B9"/>
    <w:rsid w:val="0030752A"/>
    <w:rsid w:val="00342A9D"/>
    <w:rsid w:val="003D3608"/>
    <w:rsid w:val="004007AB"/>
    <w:rsid w:val="004167A0"/>
    <w:rsid w:val="00426F44"/>
    <w:rsid w:val="00466FA0"/>
    <w:rsid w:val="004938AD"/>
    <w:rsid w:val="00495022"/>
    <w:rsid w:val="004A65D9"/>
    <w:rsid w:val="004E7D87"/>
    <w:rsid w:val="005079C7"/>
    <w:rsid w:val="005D710F"/>
    <w:rsid w:val="00652BD2"/>
    <w:rsid w:val="00685A4E"/>
    <w:rsid w:val="00712163"/>
    <w:rsid w:val="0078239A"/>
    <w:rsid w:val="007F13D3"/>
    <w:rsid w:val="0084402F"/>
    <w:rsid w:val="008650D6"/>
    <w:rsid w:val="0088631D"/>
    <w:rsid w:val="00892278"/>
    <w:rsid w:val="008A2A4B"/>
    <w:rsid w:val="008C6DC8"/>
    <w:rsid w:val="008D5625"/>
    <w:rsid w:val="0095324F"/>
    <w:rsid w:val="00975275"/>
    <w:rsid w:val="00983D68"/>
    <w:rsid w:val="00A170FE"/>
    <w:rsid w:val="00A50D15"/>
    <w:rsid w:val="00A645E4"/>
    <w:rsid w:val="00A815FB"/>
    <w:rsid w:val="00A95E78"/>
    <w:rsid w:val="00AB605F"/>
    <w:rsid w:val="00AE3453"/>
    <w:rsid w:val="00B504C3"/>
    <w:rsid w:val="00BB323A"/>
    <w:rsid w:val="00C36F84"/>
    <w:rsid w:val="00C9043E"/>
    <w:rsid w:val="00CA67E1"/>
    <w:rsid w:val="00D07C55"/>
    <w:rsid w:val="00D94ADD"/>
    <w:rsid w:val="00DC4463"/>
    <w:rsid w:val="00E80E86"/>
    <w:rsid w:val="00EE5315"/>
    <w:rsid w:val="00F12620"/>
    <w:rsid w:val="00F15F3B"/>
    <w:rsid w:val="00F34D8B"/>
    <w:rsid w:val="00F36E1F"/>
    <w:rsid w:val="00F712F9"/>
    <w:rsid w:val="00FC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37B2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23A"/>
    <w:rPr>
      <w:rFonts w:ascii="Arial" w:hAnsi="Arial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075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0752A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30752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85A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85A4E"/>
    <w:rPr>
      <w:rFonts w:ascii="Tahoma" w:hAnsi="Tahoma" w:cs="Tahoma"/>
      <w:sz w:val="16"/>
      <w:szCs w:val="16"/>
      <w:lang w:val="en-US"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F69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B323A"/>
    <w:pPr>
      <w:ind w:left="720"/>
      <w:contextualSpacing/>
    </w:pPr>
  </w:style>
  <w:style w:type="character" w:customStyle="1" w:styleId="DefaultChar">
    <w:name w:val="Default Char"/>
    <w:link w:val="Default"/>
    <w:locked/>
    <w:rsid w:val="00BB323A"/>
    <w:rPr>
      <w:rFonts w:ascii="Helvetica" w:hAnsi="Helvetica" w:cs="Helvetica"/>
      <w:color w:val="000000"/>
      <w:sz w:val="24"/>
      <w:szCs w:val="24"/>
      <w:lang w:val="en-US" w:eastAsia="en-US"/>
    </w:rPr>
  </w:style>
  <w:style w:type="paragraph" w:customStyle="1" w:styleId="Default">
    <w:name w:val="Default"/>
    <w:link w:val="DefaultChar"/>
    <w:rsid w:val="00BB323A"/>
    <w:pPr>
      <w:widowControl w:val="0"/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5079C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079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079C7"/>
    <w:rPr>
      <w:rFonts w:ascii="Arial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079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079C7"/>
    <w:rPr>
      <w:rFonts w:ascii="Arial" w:hAnsi="Arial"/>
      <w:b/>
      <w:bCs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23A"/>
    <w:rPr>
      <w:rFonts w:ascii="Arial" w:hAnsi="Arial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075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0752A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30752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85A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85A4E"/>
    <w:rPr>
      <w:rFonts w:ascii="Tahoma" w:hAnsi="Tahoma" w:cs="Tahoma"/>
      <w:sz w:val="16"/>
      <w:szCs w:val="16"/>
      <w:lang w:val="en-US"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F69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B323A"/>
    <w:pPr>
      <w:ind w:left="720"/>
      <w:contextualSpacing/>
    </w:pPr>
  </w:style>
  <w:style w:type="character" w:customStyle="1" w:styleId="DefaultChar">
    <w:name w:val="Default Char"/>
    <w:link w:val="Default"/>
    <w:locked/>
    <w:rsid w:val="00BB323A"/>
    <w:rPr>
      <w:rFonts w:ascii="Helvetica" w:hAnsi="Helvetica" w:cs="Helvetica"/>
      <w:color w:val="000000"/>
      <w:sz w:val="24"/>
      <w:szCs w:val="24"/>
      <w:lang w:val="en-US" w:eastAsia="en-US"/>
    </w:rPr>
  </w:style>
  <w:style w:type="paragraph" w:customStyle="1" w:styleId="Default">
    <w:name w:val="Default"/>
    <w:link w:val="DefaultChar"/>
    <w:rsid w:val="00BB323A"/>
    <w:pPr>
      <w:widowControl w:val="0"/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5079C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079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079C7"/>
    <w:rPr>
      <w:rFonts w:ascii="Arial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079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079C7"/>
    <w:rPr>
      <w:rFonts w:ascii="Arial" w:hAnsi="Arial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2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primera-ap.com" TargetMode="External"/><Relationship Id="rId1" Type="http://schemas.openxmlformats.org/officeDocument/2006/relationships/hyperlink" Target="mailto:info@region4.com.au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wl\Desktop\New%20R4AU%20Letterhead%20202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CECA0-B0C1-409F-8C97-A8E7D82CF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R4AU Letterhead 2021.dotx</Template>
  <TotalTime>0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Region4</Company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Liu</dc:creator>
  <cp:lastModifiedBy>Teds</cp:lastModifiedBy>
  <cp:revision>2</cp:revision>
  <cp:lastPrinted>2021-05-16T23:46:00Z</cp:lastPrinted>
  <dcterms:created xsi:type="dcterms:W3CDTF">2023-09-20T01:34:00Z</dcterms:created>
  <dcterms:modified xsi:type="dcterms:W3CDTF">2023-09-20T01:34:00Z</dcterms:modified>
</cp:coreProperties>
</file>